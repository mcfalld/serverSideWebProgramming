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EA5216">
              <w:t>3</w:t>
            </w:r>
            <w:r w:rsidR="00D76BB4">
              <w:t>24</w:t>
            </w:r>
            <w:r>
              <w:t xml:space="preserve">3 – </w:t>
            </w:r>
            <w:r w:rsidR="00D76BB4">
              <w:t>Server Side Programming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:rsidR="00272DDC" w:rsidRPr="006E6826" w:rsidRDefault="00272DDC" w:rsidP="007F5540">
            <w:pPr>
              <w:keepNext/>
              <w:keepLines/>
            </w:pPr>
            <w:r>
              <w:t>Mark L. Pranger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:rsidR="00272DDC" w:rsidRPr="006E6826" w:rsidRDefault="005F4144" w:rsidP="007F5540">
            <w:pPr>
              <w:keepNext/>
              <w:keepLines/>
            </w:pPr>
            <w:r>
              <w:t>Derrick McFall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:rsidR="00272DDC" w:rsidRPr="006E6826" w:rsidRDefault="006F504F" w:rsidP="007F5540">
            <w:pPr>
              <w:keepNext/>
              <w:keepLines/>
            </w:pPr>
            <w:r>
              <w:t>20Jan19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:rsidTr="00324F8B">
        <w:trPr>
          <w:trHeight w:val="360"/>
        </w:trPr>
        <w:tc>
          <w:tcPr>
            <w:tcW w:w="2358" w:type="dxa"/>
          </w:tcPr>
          <w:p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:rsidR="00D76BB4" w:rsidRDefault="006F504F" w:rsidP="006F504F">
      <w:pPr>
        <w:pStyle w:val="Header"/>
        <w:keepNext/>
        <w:keepLines/>
        <w:tabs>
          <w:tab w:val="clear" w:pos="4320"/>
          <w:tab w:val="clear" w:pos="8640"/>
        </w:tabs>
        <w:jc w:val="center"/>
      </w:pPr>
      <w:r>
        <w:t>Module Two</w:t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Ch02_ex2</w:t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1</w:t>
      </w:r>
    </w:p>
    <w:p w:rsidR="00855241" w:rsidRDefault="00855241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A606779" wp14:editId="60ADE147">
            <wp:extent cx="630936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2</w:t>
      </w:r>
    </w:p>
    <w:p w:rsidR="00855241" w:rsidRDefault="00855241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2138D2C" wp14:editId="25CEC3E5">
            <wp:extent cx="6309360" cy="2729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3</w:t>
      </w: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855241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27D95347" wp14:editId="23B97343">
            <wp:extent cx="6309360" cy="2454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7CCD61E" wp14:editId="29D9D542">
            <wp:extent cx="6309360" cy="2435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14A4C5C" wp14:editId="1B0611AF">
            <wp:extent cx="6309360" cy="2452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503ADF2" wp14:editId="4CDA4BAC">
            <wp:extent cx="6309360" cy="2436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4</w:t>
      </w:r>
    </w:p>
    <w:p w:rsidR="00737112" w:rsidRDefault="00737112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DAA47C8" wp14:editId="0B3DF1AD">
            <wp:extent cx="6309360" cy="3549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5</w:t>
      </w:r>
    </w:p>
    <w:p w:rsidR="00737112" w:rsidRDefault="00581A0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7813338" wp14:editId="0ABFFCF9">
            <wp:extent cx="6309360" cy="2506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0F" w:rsidRDefault="00581A0F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581A0F" w:rsidRDefault="00581A0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A296D1A" wp14:editId="75D9FD82">
            <wp:extent cx="6309360" cy="2517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2F" w:rsidRDefault="00E4672F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E4672F" w:rsidRDefault="00E4672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A851E97" wp14:editId="480FCA51">
            <wp:extent cx="6309360" cy="1323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2F" w:rsidRDefault="00E4672F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6</w:t>
      </w:r>
      <w:r w:rsidR="00F20473">
        <w:t xml:space="preserve"> pg 65, 94</w:t>
      </w:r>
    </w:p>
    <w:p w:rsidR="00E4672F" w:rsidRDefault="004963DC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BDDF4C2" wp14:editId="5B419930">
            <wp:extent cx="630936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Ch03_ex1</w:t>
      </w:r>
      <w:r w:rsidR="001C13C4">
        <w:t xml:space="preserve"> pg. 123, </w:t>
      </w:r>
      <w:r w:rsidR="0016373C">
        <w:t xml:space="preserve">124, </w:t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1</w:t>
      </w: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4C92299" wp14:editId="62FA0B07">
            <wp:extent cx="6309360" cy="316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2</w:t>
      </w: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I set a password when I set up mySql with the instructions in the appendix.</w:t>
      </w: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3</w:t>
      </w:r>
    </w:p>
    <w:p w:rsidR="00364FC7" w:rsidRDefault="00364FC7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822EA2A" wp14:editId="11CF6510">
            <wp:extent cx="6309360" cy="3364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4</w:t>
      </w:r>
    </w:p>
    <w:p w:rsidR="0016373C" w:rsidRDefault="00934663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04F9573" wp14:editId="3A0D433C">
            <wp:extent cx="6309360" cy="2487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3C" w:rsidRDefault="0016373C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Yes, the two guitar shop databases are on the dashboard panel.</w:t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5</w:t>
      </w:r>
      <w:r w:rsidR="0016373C">
        <w:t xml:space="preserve"> pg. 115</w:t>
      </w:r>
    </w:p>
    <w:p w:rsidR="0016373C" w:rsidRDefault="00934663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I set these up from the instructions in the appendix.</w:t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6</w:t>
      </w:r>
    </w:p>
    <w:p w:rsidR="00934663" w:rsidRDefault="00D44A0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2951BE5B" wp14:editId="492BD4DC">
            <wp:extent cx="6309360" cy="2491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7</w:t>
      </w:r>
    </w:p>
    <w:p w:rsidR="00D44A0F" w:rsidRDefault="00D44A0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1EBC71CB" wp14:editId="59D100F7">
            <wp:extent cx="6309360" cy="2485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8</w:t>
      </w:r>
      <w:r w:rsidR="00C75772">
        <w:t xml:space="preserve"> pg. 103</w:t>
      </w:r>
    </w:p>
    <w:p w:rsidR="00D84541" w:rsidRDefault="00D84541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E29CCC2" wp14:editId="2A8B8DAA">
            <wp:extent cx="6309360" cy="2343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41" w:rsidRDefault="00D84541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D84541" w:rsidRDefault="00D84541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124B8D6" wp14:editId="7E5623B8">
            <wp:extent cx="6309360" cy="2336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41" w:rsidRDefault="00D84541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D84541" w:rsidRDefault="00D84541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449D92C" wp14:editId="227FBFDE">
            <wp:extent cx="6309360" cy="2332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41" w:rsidRDefault="00D84541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9</w:t>
      </w:r>
    </w:p>
    <w:p w:rsidR="00D84541" w:rsidRDefault="001C5BB5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90D7F6C" wp14:editId="587BD162">
            <wp:extent cx="6309360" cy="2339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B5" w:rsidRDefault="001C5BB5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10</w:t>
      </w:r>
      <w:r w:rsidR="001C5BB5">
        <w:t xml:space="preserve"> pg. 107</w:t>
      </w:r>
      <w:r w:rsidR="00AE6CE9">
        <w:t>, 124</w:t>
      </w:r>
    </w:p>
    <w:p w:rsidR="001C5BB5" w:rsidRDefault="003826A7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1CA7641B" wp14:editId="2E4B3AB3">
            <wp:extent cx="6309360" cy="16332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A7" w:rsidRDefault="003826A7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3826A7" w:rsidRDefault="008A1085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59D75973" wp14:editId="2F58B101">
            <wp:extent cx="6309360" cy="1628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85" w:rsidRDefault="008A1085" w:rsidP="006F504F">
      <w:pPr>
        <w:pStyle w:val="Header"/>
        <w:keepNext/>
        <w:keepLines/>
        <w:tabs>
          <w:tab w:val="clear" w:pos="4320"/>
          <w:tab w:val="clear" w:pos="8640"/>
        </w:tabs>
      </w:pPr>
    </w:p>
    <w:p w:rsidR="008A1085" w:rsidRDefault="008A1085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1F684EB4" wp14:editId="0CBC97FC">
            <wp:extent cx="6309360" cy="15976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11</w:t>
      </w:r>
    </w:p>
    <w:p w:rsidR="00786F47" w:rsidRDefault="00786F47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93D4E42" wp14:editId="3D8F7135">
            <wp:extent cx="6309360" cy="19570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12</w:t>
      </w:r>
    </w:p>
    <w:p w:rsidR="00786F47" w:rsidRDefault="00DE2311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1FEC9F7F" wp14:editId="116F60BE">
            <wp:extent cx="6309360" cy="1958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13</w:t>
      </w:r>
    </w:p>
    <w:p w:rsidR="00DE2311" w:rsidRDefault="00DE2311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AC7C29A" wp14:editId="59D55EA1">
            <wp:extent cx="6309360" cy="1819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4F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r>
        <w:t>14</w:t>
      </w:r>
    </w:p>
    <w:p w:rsidR="006F504F" w:rsidRPr="00D81515" w:rsidRDefault="006F504F" w:rsidP="006F504F">
      <w:pPr>
        <w:pStyle w:val="Header"/>
        <w:keepNext/>
        <w:keepLines/>
        <w:tabs>
          <w:tab w:val="clear" w:pos="4320"/>
          <w:tab w:val="clear" w:pos="8640"/>
        </w:tabs>
      </w:pPr>
      <w:bookmarkStart w:id="0" w:name="_GoBack"/>
      <w:bookmarkEnd w:id="0"/>
    </w:p>
    <w:sectPr w:rsidR="006F504F" w:rsidRPr="00D81515" w:rsidSect="00F36394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436" w:rsidRDefault="00E00436">
      <w:r>
        <w:separator/>
      </w:r>
    </w:p>
  </w:endnote>
  <w:endnote w:type="continuationSeparator" w:id="0">
    <w:p w:rsidR="00E00436" w:rsidRDefault="00E00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AE49AB" w:rsidRDefault="00EA5216" w:rsidP="000E72D1">
            <w:pPr>
              <w:pStyle w:val="Footer"/>
            </w:pPr>
            <w:r>
              <w:t>ITD</w:t>
            </w:r>
            <w:r w:rsidR="006C312A">
              <w:t xml:space="preserve"> </w:t>
            </w:r>
            <w:r>
              <w:t>3</w:t>
            </w:r>
            <w:r w:rsidR="00D76BB4">
              <w:t>24</w:t>
            </w:r>
            <w:r>
              <w:t>3</w:t>
            </w:r>
            <w:r w:rsidR="00AE49AB">
              <w:rPr>
                <w:sz w:val="20"/>
                <w:szCs w:val="20"/>
              </w:rPr>
              <w:tab/>
            </w:r>
            <w:r w:rsidR="001212C7">
              <w:rPr>
                <w:sz w:val="20"/>
                <w:szCs w:val="20"/>
              </w:rPr>
              <w:t xml:space="preserve">♣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DE2311">
              <w:rPr>
                <w:noProof/>
                <w:sz w:val="20"/>
                <w:szCs w:val="20"/>
              </w:rPr>
              <w:t>9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♣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201</w:t>
            </w:r>
            <w:r w:rsidR="001212C7">
              <w:rPr>
                <w:sz w:val="20"/>
                <w:szCs w:val="20"/>
              </w:rPr>
              <w:t>8</w:t>
            </w:r>
            <w:r w:rsidR="00D72586">
              <w:rPr>
                <w:sz w:val="20"/>
                <w:szCs w:val="20"/>
              </w:rPr>
              <w:t>-201</w:t>
            </w:r>
            <w:r w:rsidR="001212C7">
              <w:rPr>
                <w:sz w:val="20"/>
                <w:szCs w:val="20"/>
              </w:rPr>
              <w:t>9</w:t>
            </w:r>
          </w:p>
        </w:sdtContent>
      </w:sdt>
    </w:sdtContent>
  </w:sdt>
  <w:p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586" w:rsidRDefault="00D725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436" w:rsidRDefault="00E00436">
      <w:r>
        <w:separator/>
      </w:r>
    </w:p>
  </w:footnote>
  <w:footnote w:type="continuationSeparator" w:id="0">
    <w:p w:rsidR="00E00436" w:rsidRDefault="00E004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586" w:rsidRDefault="00D725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586" w:rsidRDefault="00D725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586" w:rsidRDefault="00D725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6"/>
  </w:num>
  <w:num w:numId="3">
    <w:abstractNumId w:val="4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48"/>
  </w:num>
  <w:num w:numId="15">
    <w:abstractNumId w:val="35"/>
  </w:num>
  <w:num w:numId="16">
    <w:abstractNumId w:val="49"/>
  </w:num>
  <w:num w:numId="17">
    <w:abstractNumId w:val="17"/>
  </w:num>
  <w:num w:numId="18">
    <w:abstractNumId w:val="38"/>
  </w:num>
  <w:num w:numId="19">
    <w:abstractNumId w:val="44"/>
  </w:num>
  <w:num w:numId="20">
    <w:abstractNumId w:val="20"/>
  </w:num>
  <w:num w:numId="21">
    <w:abstractNumId w:val="42"/>
  </w:num>
  <w:num w:numId="22">
    <w:abstractNumId w:val="31"/>
  </w:num>
  <w:num w:numId="23">
    <w:abstractNumId w:val="34"/>
  </w:num>
  <w:num w:numId="24">
    <w:abstractNumId w:val="36"/>
  </w:num>
  <w:num w:numId="25">
    <w:abstractNumId w:val="33"/>
  </w:num>
  <w:num w:numId="26">
    <w:abstractNumId w:val="14"/>
  </w:num>
  <w:num w:numId="27">
    <w:abstractNumId w:val="47"/>
  </w:num>
  <w:num w:numId="28">
    <w:abstractNumId w:val="29"/>
  </w:num>
  <w:num w:numId="29">
    <w:abstractNumId w:val="46"/>
  </w:num>
  <w:num w:numId="30">
    <w:abstractNumId w:val="40"/>
  </w:num>
  <w:num w:numId="31">
    <w:abstractNumId w:val="21"/>
  </w:num>
  <w:num w:numId="32">
    <w:abstractNumId w:val="45"/>
  </w:num>
  <w:num w:numId="33">
    <w:abstractNumId w:val="22"/>
  </w:num>
  <w:num w:numId="34">
    <w:abstractNumId w:val="32"/>
  </w:num>
  <w:num w:numId="35">
    <w:abstractNumId w:val="18"/>
  </w:num>
  <w:num w:numId="36">
    <w:abstractNumId w:val="19"/>
  </w:num>
  <w:num w:numId="37">
    <w:abstractNumId w:val="37"/>
  </w:num>
  <w:num w:numId="38">
    <w:abstractNumId w:val="39"/>
  </w:num>
  <w:num w:numId="39">
    <w:abstractNumId w:val="41"/>
  </w:num>
  <w:num w:numId="40">
    <w:abstractNumId w:val="16"/>
  </w:num>
  <w:num w:numId="41">
    <w:abstractNumId w:val="15"/>
  </w:num>
  <w:num w:numId="42">
    <w:abstractNumId w:val="24"/>
  </w:num>
  <w:num w:numId="43">
    <w:abstractNumId w:val="27"/>
  </w:num>
  <w:num w:numId="44">
    <w:abstractNumId w:val="30"/>
  </w:num>
  <w:num w:numId="45">
    <w:abstractNumId w:val="25"/>
  </w:num>
  <w:num w:numId="46">
    <w:abstractNumId w:val="12"/>
  </w:num>
  <w:num w:numId="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1"/>
  </w:num>
  <w:num w:numId="49">
    <w:abstractNumId w:val="23"/>
  </w:num>
  <w:num w:numId="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351B"/>
    <w:rsid w:val="001212C7"/>
    <w:rsid w:val="00132B06"/>
    <w:rsid w:val="00136515"/>
    <w:rsid w:val="00156EB9"/>
    <w:rsid w:val="0016373C"/>
    <w:rsid w:val="001637B6"/>
    <w:rsid w:val="001C13C4"/>
    <w:rsid w:val="001C1BB2"/>
    <w:rsid w:val="001C5BB5"/>
    <w:rsid w:val="001D2378"/>
    <w:rsid w:val="001E7D64"/>
    <w:rsid w:val="001F7408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64A68"/>
    <w:rsid w:val="00364FC7"/>
    <w:rsid w:val="003826A7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63DC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81A0F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5F4144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6F504F"/>
    <w:rsid w:val="00733FE2"/>
    <w:rsid w:val="00737112"/>
    <w:rsid w:val="00740074"/>
    <w:rsid w:val="00745367"/>
    <w:rsid w:val="00754238"/>
    <w:rsid w:val="00755C94"/>
    <w:rsid w:val="00780C6E"/>
    <w:rsid w:val="00786F47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241"/>
    <w:rsid w:val="008557E0"/>
    <w:rsid w:val="00867BAE"/>
    <w:rsid w:val="008801DF"/>
    <w:rsid w:val="00881CD5"/>
    <w:rsid w:val="008825B0"/>
    <w:rsid w:val="00891A53"/>
    <w:rsid w:val="008947E3"/>
    <w:rsid w:val="00897BF2"/>
    <w:rsid w:val="008A1085"/>
    <w:rsid w:val="008A31F5"/>
    <w:rsid w:val="008B20B2"/>
    <w:rsid w:val="008B2B93"/>
    <w:rsid w:val="008E3E02"/>
    <w:rsid w:val="008E4AF8"/>
    <w:rsid w:val="008E79B1"/>
    <w:rsid w:val="008F3AAC"/>
    <w:rsid w:val="00920FBD"/>
    <w:rsid w:val="009259D2"/>
    <w:rsid w:val="00934663"/>
    <w:rsid w:val="00941692"/>
    <w:rsid w:val="00947849"/>
    <w:rsid w:val="009663E6"/>
    <w:rsid w:val="0098061D"/>
    <w:rsid w:val="009878A7"/>
    <w:rsid w:val="00992B5E"/>
    <w:rsid w:val="009A4353"/>
    <w:rsid w:val="009B39A8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84450"/>
    <w:rsid w:val="00A86148"/>
    <w:rsid w:val="00AA6B79"/>
    <w:rsid w:val="00AB7BA8"/>
    <w:rsid w:val="00AC2784"/>
    <w:rsid w:val="00AD339A"/>
    <w:rsid w:val="00AE49AB"/>
    <w:rsid w:val="00AE6CE9"/>
    <w:rsid w:val="00AF4726"/>
    <w:rsid w:val="00AF5CD8"/>
    <w:rsid w:val="00B06F45"/>
    <w:rsid w:val="00B079BF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5772"/>
    <w:rsid w:val="00C76CE4"/>
    <w:rsid w:val="00C82862"/>
    <w:rsid w:val="00C83C9E"/>
    <w:rsid w:val="00D068CB"/>
    <w:rsid w:val="00D33187"/>
    <w:rsid w:val="00D44A0F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4541"/>
    <w:rsid w:val="00D85748"/>
    <w:rsid w:val="00DC5902"/>
    <w:rsid w:val="00DE2174"/>
    <w:rsid w:val="00DE2311"/>
    <w:rsid w:val="00E00436"/>
    <w:rsid w:val="00E0413C"/>
    <w:rsid w:val="00E070EC"/>
    <w:rsid w:val="00E327C8"/>
    <w:rsid w:val="00E4672F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473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361423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AD9861-A708-4BB6-B086-2A7E3035A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10</Pages>
  <Words>100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597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2019-01-19T04:24:00Z</dcterms:created>
  <dcterms:modified xsi:type="dcterms:W3CDTF">2019-01-19T08:44:00Z</dcterms:modified>
</cp:coreProperties>
</file>