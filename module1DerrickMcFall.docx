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EA5216">
              <w:t>3</w:t>
            </w:r>
            <w:r w:rsidR="00D76BB4">
              <w:t>24</w:t>
            </w:r>
            <w:r>
              <w:t xml:space="preserve">3 – </w:t>
            </w:r>
            <w:r w:rsidR="00D76BB4">
              <w:t>Server Side Programming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:rsidR="00272DDC" w:rsidRPr="006E6826" w:rsidRDefault="00272DDC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:rsidR="00272DDC" w:rsidRPr="006E6826" w:rsidRDefault="005F4144" w:rsidP="007F5540">
            <w:pPr>
              <w:keepNext/>
              <w:keepLines/>
            </w:pPr>
            <w:r>
              <w:t>Derrick McFall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:rsidR="00272DDC" w:rsidRPr="006E6826" w:rsidRDefault="00272DDC" w:rsidP="007F5540">
            <w:pPr>
              <w:keepNext/>
              <w:keepLines/>
            </w:pPr>
            <w:r>
              <w:t>&lt;assignment due date here&gt;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D76BB4" w:rsidRDefault="00EA5A6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Exercise 1.1</w:t>
      </w:r>
    </w:p>
    <w:p w:rsidR="00D76BB4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3</w:t>
      </w:r>
      <w:r w:rsidR="00EA5A60">
        <w:t>:</w:t>
      </w:r>
    </w:p>
    <w:p w:rsidR="00D76BB4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267731E" wp14:editId="6F08013C">
            <wp:extent cx="6309360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D4C51" w:rsidRDefault="007D4C5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4</w:t>
      </w: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1FE09067" wp14:editId="16AFCEB9">
            <wp:extent cx="4871731" cy="3703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124" cy="37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5</w:t>
      </w: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301FA45" wp14:editId="5DA66521">
            <wp:extent cx="4815840" cy="36816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958" cy="36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7</w:t>
      </w:r>
    </w:p>
    <w:p w:rsidR="00E474D6" w:rsidRDefault="00E474D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D6B6D03" wp14:editId="160DDAFC">
            <wp:extent cx="4831080" cy="3669501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243" cy="36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8</w:t>
      </w: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B9A3106" wp14:editId="2F0C13EE">
            <wp:extent cx="5101963" cy="3901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937" cy="39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34AEB" w:rsidRPr="007B6B9D" w:rsidRDefault="00E34AEB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6"/>
          <w:szCs w:val="36"/>
        </w:rPr>
      </w:pPr>
      <w:r w:rsidRPr="007B6B9D">
        <w:rPr>
          <w:sz w:val="36"/>
          <w:szCs w:val="36"/>
        </w:rPr>
        <w:t>Exercise 1.2:</w:t>
      </w: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1:</w:t>
      </w: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E34AEB" w:rsidRDefault="00E34AE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01EAD2D" wp14:editId="21486E37">
            <wp:extent cx="4853940" cy="3711779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6" cy="37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9D" w:rsidRDefault="007B6B9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7B6B9D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4</w:t>
      </w:r>
      <w:r w:rsidR="007B6B9D">
        <w:t>:</w:t>
      </w:r>
    </w:p>
    <w:p w:rsidR="007B6B9D" w:rsidRDefault="0034374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2972534" wp14:editId="4E408CFE">
            <wp:extent cx="6042660" cy="3754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686" cy="37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4D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5</w:t>
      </w:r>
      <w:r w:rsidR="0034374D">
        <w:t>:</w:t>
      </w:r>
    </w:p>
    <w:p w:rsidR="0034374D" w:rsidRDefault="00EE1A0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0D03F20" wp14:editId="1A1409E1">
            <wp:extent cx="6309360" cy="3913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06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6:</w:t>
      </w: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DB0BC26" wp14:editId="772C94DB">
            <wp:extent cx="6309360" cy="3514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8:</w:t>
      </w:r>
    </w:p>
    <w:p w:rsidR="008B31A3" w:rsidRDefault="008B31A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5A047F7" wp14:editId="39D0858D">
            <wp:extent cx="6309360" cy="3502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9B" w:rsidRDefault="00B7019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B7019B" w:rsidRDefault="00B7019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Exercise 1-3:</w:t>
      </w:r>
    </w:p>
    <w:p w:rsidR="00B7019B" w:rsidRDefault="00B7019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3:</w:t>
      </w:r>
    </w:p>
    <w:p w:rsidR="00B7019B" w:rsidRDefault="0092415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ABBA46C" wp14:editId="5E0EA0DC">
            <wp:extent cx="6309360" cy="3915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5B" w:rsidRDefault="0092415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92415B" w:rsidRDefault="0092415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B7019B" w:rsidRDefault="00B7019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4:</w:t>
      </w:r>
    </w:p>
    <w:p w:rsidR="00B7019B" w:rsidRDefault="00585C95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D9FB0B4" wp14:editId="7A16D922">
            <wp:extent cx="6103620" cy="37895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74" cy="37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9B" w:rsidRDefault="00B7019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Step 7:</w:t>
      </w:r>
    </w:p>
    <w:p w:rsidR="00585C95" w:rsidRPr="00D81515" w:rsidRDefault="0094748E" w:rsidP="00740074">
      <w:pPr>
        <w:pStyle w:val="Header"/>
        <w:keepNext/>
        <w:keepLines/>
        <w:tabs>
          <w:tab w:val="clear" w:pos="4320"/>
          <w:tab w:val="clear" w:pos="8640"/>
        </w:tabs>
      </w:pPr>
      <w:bookmarkStart w:id="0" w:name="_GoBack"/>
      <w:r>
        <w:rPr>
          <w:noProof/>
        </w:rPr>
        <w:drawing>
          <wp:inline distT="0" distB="0" distL="0" distR="0" wp14:anchorId="322C9747" wp14:editId="4515C092">
            <wp:extent cx="5303520" cy="4226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680" cy="42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5C95" w:rsidRPr="00D81515" w:rsidSect="00F3639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436" w:rsidRDefault="00E00436">
      <w:r>
        <w:separator/>
      </w:r>
    </w:p>
  </w:endnote>
  <w:endnote w:type="continuationSeparator" w:id="0">
    <w:p w:rsidR="00E00436" w:rsidRDefault="00E00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>
              <w:t>3</w:t>
            </w:r>
            <w:r w:rsidR="00D76BB4">
              <w:t>24</w:t>
            </w:r>
            <w:r>
              <w:t>3</w:t>
            </w:r>
            <w:r w:rsidR="00AE49AB">
              <w:rPr>
                <w:sz w:val="20"/>
                <w:szCs w:val="20"/>
              </w:rPr>
              <w:tab/>
            </w:r>
            <w:r w:rsidR="001212C7">
              <w:rPr>
                <w:sz w:val="20"/>
                <w:szCs w:val="20"/>
              </w:rPr>
              <w:t xml:space="preserve">♣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94748E">
              <w:rPr>
                <w:noProof/>
                <w:sz w:val="20"/>
                <w:szCs w:val="20"/>
              </w:rPr>
              <w:t>7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♣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201</w:t>
            </w:r>
            <w:r w:rsidR="001212C7">
              <w:rPr>
                <w:sz w:val="20"/>
                <w:szCs w:val="20"/>
              </w:rPr>
              <w:t>8</w:t>
            </w:r>
            <w:r w:rsidR="00D72586">
              <w:rPr>
                <w:sz w:val="20"/>
                <w:szCs w:val="20"/>
              </w:rPr>
              <w:t>-201</w:t>
            </w:r>
            <w:r w:rsidR="001212C7">
              <w:rPr>
                <w:sz w:val="20"/>
                <w:szCs w:val="20"/>
              </w:rPr>
              <w:t>9</w:t>
            </w:r>
          </w:p>
        </w:sdtContent>
      </w:sdt>
    </w:sdtContent>
  </w:sdt>
  <w:p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436" w:rsidRDefault="00E00436">
      <w:r>
        <w:separator/>
      </w:r>
    </w:p>
  </w:footnote>
  <w:footnote w:type="continuationSeparator" w:id="0">
    <w:p w:rsidR="00E00436" w:rsidRDefault="00E004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4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48"/>
  </w:num>
  <w:num w:numId="15">
    <w:abstractNumId w:val="35"/>
  </w:num>
  <w:num w:numId="16">
    <w:abstractNumId w:val="49"/>
  </w:num>
  <w:num w:numId="17">
    <w:abstractNumId w:val="17"/>
  </w:num>
  <w:num w:numId="18">
    <w:abstractNumId w:val="38"/>
  </w:num>
  <w:num w:numId="19">
    <w:abstractNumId w:val="44"/>
  </w:num>
  <w:num w:numId="20">
    <w:abstractNumId w:val="20"/>
  </w:num>
  <w:num w:numId="21">
    <w:abstractNumId w:val="42"/>
  </w:num>
  <w:num w:numId="22">
    <w:abstractNumId w:val="31"/>
  </w:num>
  <w:num w:numId="23">
    <w:abstractNumId w:val="34"/>
  </w:num>
  <w:num w:numId="24">
    <w:abstractNumId w:val="36"/>
  </w:num>
  <w:num w:numId="25">
    <w:abstractNumId w:val="33"/>
  </w:num>
  <w:num w:numId="26">
    <w:abstractNumId w:val="14"/>
  </w:num>
  <w:num w:numId="27">
    <w:abstractNumId w:val="47"/>
  </w:num>
  <w:num w:numId="28">
    <w:abstractNumId w:val="29"/>
  </w:num>
  <w:num w:numId="29">
    <w:abstractNumId w:val="46"/>
  </w:num>
  <w:num w:numId="30">
    <w:abstractNumId w:val="40"/>
  </w:num>
  <w:num w:numId="31">
    <w:abstractNumId w:val="21"/>
  </w:num>
  <w:num w:numId="32">
    <w:abstractNumId w:val="45"/>
  </w:num>
  <w:num w:numId="33">
    <w:abstractNumId w:val="22"/>
  </w:num>
  <w:num w:numId="34">
    <w:abstractNumId w:val="32"/>
  </w:num>
  <w:num w:numId="35">
    <w:abstractNumId w:val="18"/>
  </w:num>
  <w:num w:numId="36">
    <w:abstractNumId w:val="19"/>
  </w:num>
  <w:num w:numId="37">
    <w:abstractNumId w:val="37"/>
  </w:num>
  <w:num w:numId="38">
    <w:abstractNumId w:val="39"/>
  </w:num>
  <w:num w:numId="39">
    <w:abstractNumId w:val="41"/>
  </w:num>
  <w:num w:numId="40">
    <w:abstractNumId w:val="16"/>
  </w:num>
  <w:num w:numId="41">
    <w:abstractNumId w:val="15"/>
  </w:num>
  <w:num w:numId="42">
    <w:abstractNumId w:val="24"/>
  </w:num>
  <w:num w:numId="43">
    <w:abstractNumId w:val="27"/>
  </w:num>
  <w:num w:numId="44">
    <w:abstractNumId w:val="30"/>
  </w:num>
  <w:num w:numId="45">
    <w:abstractNumId w:val="25"/>
  </w:num>
  <w:num w:numId="46">
    <w:abstractNumId w:val="12"/>
  </w:num>
  <w:num w:numId="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1"/>
  </w:num>
  <w:num w:numId="49">
    <w:abstractNumId w:val="23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212C7"/>
    <w:rsid w:val="00132B06"/>
    <w:rsid w:val="00136515"/>
    <w:rsid w:val="00156C18"/>
    <w:rsid w:val="00156EB9"/>
    <w:rsid w:val="001637B6"/>
    <w:rsid w:val="001C1BB2"/>
    <w:rsid w:val="001D2378"/>
    <w:rsid w:val="001E7D64"/>
    <w:rsid w:val="001F7408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4374D"/>
    <w:rsid w:val="00364A68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85C95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5F4144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B6B9D"/>
    <w:rsid w:val="007D4C51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B31A3"/>
    <w:rsid w:val="008E3E02"/>
    <w:rsid w:val="008E4AF8"/>
    <w:rsid w:val="008E79B1"/>
    <w:rsid w:val="008F3AAC"/>
    <w:rsid w:val="00920FBD"/>
    <w:rsid w:val="0092415B"/>
    <w:rsid w:val="009259D2"/>
    <w:rsid w:val="00941692"/>
    <w:rsid w:val="0094748E"/>
    <w:rsid w:val="00947849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0BD3"/>
    <w:rsid w:val="00A44E8D"/>
    <w:rsid w:val="00A46BEA"/>
    <w:rsid w:val="00A52667"/>
    <w:rsid w:val="00A84450"/>
    <w:rsid w:val="00A86148"/>
    <w:rsid w:val="00AB7BA8"/>
    <w:rsid w:val="00AC2784"/>
    <w:rsid w:val="00AD339A"/>
    <w:rsid w:val="00AE49AB"/>
    <w:rsid w:val="00AF4726"/>
    <w:rsid w:val="00AF5CD8"/>
    <w:rsid w:val="00B06F45"/>
    <w:rsid w:val="00B079BF"/>
    <w:rsid w:val="00B21EB5"/>
    <w:rsid w:val="00B33CB9"/>
    <w:rsid w:val="00B54893"/>
    <w:rsid w:val="00B7019B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41FDE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C5902"/>
    <w:rsid w:val="00DE2174"/>
    <w:rsid w:val="00E00436"/>
    <w:rsid w:val="00E0413C"/>
    <w:rsid w:val="00E070EC"/>
    <w:rsid w:val="00E327C8"/>
    <w:rsid w:val="00E34AEB"/>
    <w:rsid w:val="00E46979"/>
    <w:rsid w:val="00E474D6"/>
    <w:rsid w:val="00E56A1E"/>
    <w:rsid w:val="00E659E8"/>
    <w:rsid w:val="00E6784F"/>
    <w:rsid w:val="00EA5216"/>
    <w:rsid w:val="00EA5A60"/>
    <w:rsid w:val="00EB1261"/>
    <w:rsid w:val="00EB2D1D"/>
    <w:rsid w:val="00EB502E"/>
    <w:rsid w:val="00EC7E8B"/>
    <w:rsid w:val="00ED7652"/>
    <w:rsid w:val="00EE1A06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E7CF7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9C55F-0475-4A46-BB21-2E080A78A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7</Pages>
  <Words>62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407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2019-01-11T01:38:00Z</dcterms:created>
  <dcterms:modified xsi:type="dcterms:W3CDTF">2019-01-11T03:40:00Z</dcterms:modified>
</cp:coreProperties>
</file>